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E116051">
      <w:pPr>
        <w:pStyle w:val="style0"/>
        <w:adjustRightInd w:val="false"/>
        <w:snapToGrid w:val="false"/>
        <w:rPr/>
      </w:pPr>
      <w:r>
        <w:rPr>
          <w:sz w:val="21"/>
        </w:rPr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column">
                  <wp:posOffset>-431165</wp:posOffset>
                </wp:positionH>
                <wp:positionV relativeFrom="paragraph">
                  <wp:posOffset>-450850</wp:posOffset>
                </wp:positionV>
                <wp:extent cx="7526655" cy="10720705"/>
                <wp:effectExtent l="0" t="0" r="17145" b="4445"/>
                <wp:wrapNone/>
                <wp:docPr id="1026" name="矩形 1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26655" cy="10720705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fillcolor="white" stroked="f" style="position:absolute;margin-left:-33.95pt;margin-top:-35.5pt;width:592.65pt;height:844.15pt;z-index:-2147483645;mso-position-horizontal-relative:text;mso-position-vertical-relative:text;mso-width-relative:page;mso-height-relative:page;mso-wrap-distance-left:0.0pt;mso-wrap-distance-right:0.0pt;visibility:visible;">
                <v:stroke on="f" color="#395e8a" weight="2.0pt"/>
                <v:fill/>
              </v:rect>
            </w:pict>
          </mc:Fallback>
        </mc:AlternateContent>
      </w:r>
      <w:r>
        <w:rPr/>
        <mc:AlternateContent>
          <mc:Choice Requires="wpg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931544"/>
                <wp:effectExtent l="0" t="0" r="0" b="1905"/>
                <wp:wrapNone/>
                <wp:docPr id="1027" name="组合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4890770" cy="931544"/>
                          <a:chOff x="0" y="0"/>
                          <a:chExt cx="4890827" cy="932179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2095499" cy="932179"/>
                          </a:xfrm>
                          <a:prstGeom prst="rect"/>
                          <a:ln>
                            <a:noFill/>
                          </a:ln>
                        </wps:spPr>
                        <wps:txbx id="1028">
                          <w:txbxContent>
                            <w:p w14:paraId="63B572D2">
                              <w:pPr>
                                <w:pStyle w:val="style0"/>
                                <w:adjustRightInd w:val="false"/>
                                <w:snapToGrid w:val="false"/>
                                <w:rPr/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 w:val="72"/>
                                  <w:szCs w:val="52"/>
                                  <w14:shadow w14:blurRad="38100" w14:ky="0" w14:dir="5400000" w14:kx="0" w14:algn="ctr" w14:sy="100000" w14:sx="100000" w14:dist="25400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lIns="91440" rIns="91440" tIns="45720" bIns="45720" vert="horz" anchor="t" wrap="square">
                          <a:prstTxWarp prst="textNoShape"/>
                          <a:spAutoFit/>
                        </wps:bodyPr>
                      </wps:wsp>
                      <wps:wsp>
                        <wps:cNvSpPr/>
                        <wps:spPr>
                          <a:xfrm rot="0">
                            <a:off x="2066348" y="180889"/>
                            <a:ext cx="2824479" cy="571003"/>
                          </a:xfrm>
                          <a:prstGeom prst="rect"/>
                          <a:ln>
                            <a:noFill/>
                          </a:ln>
                        </wps:spPr>
                        <wps:txbx id="1029">
                          <w:txbxContent>
                            <w:p w14:paraId="27911328">
                              <w:pPr>
                                <w:pStyle w:val="style0"/>
                                <w:adjustRightInd w:val="false"/>
                                <w:snapToGrid w:val="false"/>
                                <w:rPr>
                                  <w:rFonts w:ascii="微软雅黑" w:hAnsi="微软雅黑"/>
                                  <w:color w:val="4e7282"/>
                                  <w:szCs w:val="21"/>
                                  <w14:shadow w14:blurRad="38100" w14:ky="0" w14:dir="5400000" w14:kx="0" w14:algn="ctr" w14:sy="100000" w14:sx="100000" w14:dist="25400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Cs w:val="21"/>
                                  <w14:shadow w14:blurRad="38100" w14:ky="0" w14:dir="5400000" w14:kx="0" w14:algn="ctr" w14:sy="100000" w14:sx="100000" w14:dist="25400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 w14:paraId="2BC25A31">
                              <w:pPr>
                                <w:pStyle w:val="style0"/>
                                <w:adjustRightInd w:val="false"/>
                                <w:snapToGrid w:val="false"/>
                                <w:spacing w:lineRule="exact" w:line="400"/>
                                <w:rPr/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ky="0" w14:dir="5400000" w14:kx="0" w14:algn="ctr" w14:sy="100000" w14:sx="100000" w14:dist="25400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lIns="91440" rIns="91440" tIns="45720" bIns="45720" vert="horz" anchor="ctr" wrap="square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028825" y="180889"/>
                            <a:ext cx="0" cy="571003"/>
                          </a:xfrm>
                          <a:prstGeom prst="line"/>
                          <a:ln cmpd="sng" cap="flat" w="19050">
                            <a:solidFill>
                              <a:srgbClr val="4e728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27" filled="f" stroked="f" style="position:absolute;margin-left:2.25pt;margin-top:9.75pt;width:385.1pt;height:73.35pt;z-index:3;mso-position-horizontal-relative:text;mso-position-vertical-relative:page;mso-width-relative:page;mso-height-relative:page;mso-wrap-distance-left:0.0pt;mso-wrap-distance-right:0.0pt;visibility:visible;" coordsize="4890827,932179">
                <v:rect id="1028" filled="f" stroked="f" style="position:absolute;left:0;top:0;width:2095499;height:932179;z-index:2;mso-position-horizontal-relative:page;mso-position-vertical-relative:page;mso-width-relative:page;mso-height-relative:page;visibility:visible;">
                  <v:stroke on="f" joinstyle="miter"/>
                  <v:fill/>
                  <v:textbox inset="7.2pt,3.6pt,7.2pt,3.6pt" style="mso-fit-shape-to-text:true;">
                    <w:txbxContent>
                      <w:p w14:paraId="63B572D2">
                        <w:pPr>
                          <w:pStyle w:val="style0"/>
                          <w:adjustRightInd w:val="false"/>
                          <w:snapToGrid w:val="false"/>
                          <w:rPr/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 w:val="72"/>
                            <w:szCs w:val="52"/>
                            <w14:shadow w14:blurRad="38100" w14:ky="0" w14:dir="5400000" w14:kx="0" w14:algn="ctr" w14:sy="100000" w14:sx="100000" w14:dist="25400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rect>
                <v:rect id="1029" filled="f" stroked="f" style="position:absolute;left:2066348;top:180889;width:2824479;height:571003;z-index:3;mso-position-horizontal-relative:page;mso-position-vertical-relative:page;mso-width-relative:page;mso-height-relative:page;visibility:visible;v-text-anchor:middle;">
                  <v:stroke on="f" joinstyle="miter"/>
                  <v:fill/>
                  <v:textbox inset="7.2pt,3.6pt,7.2pt,3.6pt">
                    <w:txbxContent>
                      <w:p w14:paraId="27911328">
                        <w:pPr>
                          <w:pStyle w:val="style0"/>
                          <w:adjustRightInd w:val="false"/>
                          <w:snapToGrid w:val="false"/>
                          <w:rPr>
                            <w:rFonts w:ascii="微软雅黑" w:hAnsi="微软雅黑"/>
                            <w:color w:val="4e7282"/>
                            <w:szCs w:val="21"/>
                            <w14:shadow w14:blurRad="38100" w14:ky="0" w14:dir="5400000" w14:kx="0" w14:algn="ctr" w14:sy="100000" w14:sx="100000" w14:dist="25400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Cs w:val="21"/>
                            <w14:shadow w14:blurRad="38100" w14:ky="0" w14:dir="5400000" w14:kx="0" w14:algn="ctr" w14:sy="100000" w14:sx="100000" w14:dist="25400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 w14:paraId="2BC25A31">
                        <w:pPr>
                          <w:pStyle w:val="style0"/>
                          <w:adjustRightInd w:val="false"/>
                          <w:snapToGrid w:val="false"/>
                          <w:spacing w:lineRule="exact" w:line="400"/>
                          <w:rPr/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ky="0" w14:dir="5400000" w14:kx="0" w14:algn="ctr" w14:sy="100000" w14:sx="100000" w14:dist="25400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rect>
                <v:line id="1030" filled="f" stroked="t" from="2028825.0pt,180889.0pt" to="2028825.0pt,751892.0pt" style="position:absolute;z-index:4;mso-position-horizontal-relative:page;mso-position-vertical-relative:page;mso-width-relative:page;mso-height-relative:page;visibility:visible;">
                  <v:stroke color="#4e7282" weight="1.5pt"/>
                  <v:fill/>
                </v:line>
                <v:fill/>
              </v:group>
            </w:pict>
          </mc:Fallback>
        </mc:AlternateContent>
      </w:r>
      <w:r>
        <w:rPr/>
        <mc:AlternateContent>
          <mc:Choice Requires="wpg">
            <w:drawing>
              <wp:anchor distT="0" distB="0" distL="0" distR="0" simplePos="false" relativeHeight="9" behindDoc="false" locked="false" layoutInCell="true" allowOverlap="true">
                <wp:simplePos x="0" y="0"/>
                <wp:positionH relativeFrom="column">
                  <wp:posOffset>190500</wp:posOffset>
                </wp:positionH>
                <wp:positionV relativeFrom="page">
                  <wp:posOffset>1676400</wp:posOffset>
                </wp:positionV>
                <wp:extent cx="4648200" cy="1189990"/>
                <wp:effectExtent l="0" t="0" r="0" b="0"/>
                <wp:wrapNone/>
                <wp:docPr id="1031" name="组合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4648200" cy="1189990"/>
                          <a:chOff x="0" y="0"/>
                          <a:chExt cx="4648834" cy="1190624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2229789" cy="1190624"/>
                          </a:xfrm>
                          <a:prstGeom prst="rect"/>
                          <a:ln>
                            <a:noFill/>
                          </a:ln>
                        </wps:spPr>
                        <wps:txbx id="1032">
                          <w:txbxContent>
                            <w:p w14:paraId="25753E72">
                              <w:pPr>
                                <w:pStyle w:val="style0"/>
                                <w:adjustRightInd w:val="false"/>
                                <w:snapToGrid w:val="false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姓    名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养锦鲤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28D97CF4">
                              <w:pPr>
                                <w:pStyle w:val="style0"/>
                                <w:adjustRightInd w:val="false"/>
                                <w:snapToGrid w:val="false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民    族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：汉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5C5BB710">
                              <w:pPr>
                                <w:pStyle w:val="style0"/>
                                <w:adjustRightInd w:val="false"/>
                                <w:snapToGrid w:val="false"/>
                                <w:rPr>
                                  <w:rFonts w:ascii="微软雅黑" w:eastAsia="微软雅黑" w:hAnsi="微软雅黑" w:hint="default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电    话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xxx0x0x0xx</w:t>
                              </w:r>
                            </w:p>
                            <w:p w14:paraId="4F411FF8">
                              <w:pPr>
                                <w:pStyle w:val="style0"/>
                                <w:adjustRightInd w:val="false"/>
                                <w:snapToGrid w:val="false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邮    箱：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0x0x0xxxxx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752E08A6">
                              <w:pPr>
                                <w:pStyle w:val="style0"/>
                                <w:adjustRightInd w:val="false"/>
                                <w:snapToGrid w:val="false"/>
                                <w:spacing w:lineRule="atLeast" w:line="20"/>
                                <w:rPr>
                                  <w:rFonts w:eastAsia="微软雅黑" w:hint="eastAsia"/>
                                  <w:sz w:val="10"/>
                                  <w:szCs w:val="10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住    址：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  <w:lang w:eastAsia="zh-CN"/>
                                </w:rPr>
                                <w:t>广东省广州市天河区</w:t>
                              </w:r>
                            </w:p>
                          </w:txbxContent>
                        </wps:txbx>
                        <wps:bodyPr lIns="91440" rIns="91440" tIns="45720" bIns="45720" vert="horz" anchor="ctr" wrap="square">
                          <a:prstTxWarp prst="textNoShape"/>
                          <a:spAutoFit/>
                        </wps:bodyPr>
                      </wps:wsp>
                      <wps:wsp>
                        <wps:cNvSpPr/>
                        <wps:spPr>
                          <a:xfrm rot="0">
                            <a:off x="2419350" y="0"/>
                            <a:ext cx="2229484" cy="1189989"/>
                          </a:xfrm>
                          <a:prstGeom prst="rect"/>
                          <a:ln>
                            <a:noFill/>
                          </a:ln>
                        </wps:spPr>
                        <wps:txbx id="1033">
                          <w:txbxContent>
                            <w:p w14:paraId="26D73A7C">
                              <w:pPr>
                                <w:pStyle w:val="style0"/>
                                <w:adjustRightInd w:val="false"/>
                                <w:snapToGrid w:val="false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出生年月：19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.05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74228956">
                              <w:pPr>
                                <w:pStyle w:val="style0"/>
                                <w:adjustRightInd w:val="false"/>
                                <w:snapToGrid w:val="false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身    高：17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cm</w:t>
                              </w:r>
                            </w:p>
                            <w:p w14:paraId="6A94FBBD">
                              <w:pPr>
                                <w:pStyle w:val="style0"/>
                                <w:adjustRightInd w:val="false"/>
                                <w:snapToGrid w:val="false"/>
                                <w:rPr>
                                  <w:rFonts w:ascii="微软雅黑" w:eastAsia="微软雅黑" w:hAnsi="微软雅黑" w:hint="default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政治面貌：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锦鲤简历</w:t>
                              </w:r>
                            </w:p>
                            <w:p w14:paraId="23CFFCAA">
                              <w:pPr>
                                <w:pStyle w:val="style0"/>
                                <w:adjustRightInd w:val="false"/>
                                <w:snapToGrid w:val="false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毕业院校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广州科技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大学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64CFD507">
                              <w:pPr>
                                <w:pStyle w:val="style0"/>
                                <w:adjustRightInd w:val="false"/>
                                <w:snapToGrid w:val="false"/>
                                <w:spacing w:lineRule="atLeast" w:line="20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学    历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：本科</w:t>
                              </w:r>
                            </w:p>
                          </w:txbxContent>
                        </wps:txbx>
                        <wps:bodyPr lIns="91440" rIns="91440" tIns="45720" bIns="45720" vert="horz" anchor="ctr" wrap="square">
                          <a:prstTxWarp prst="textNoShape"/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31" filled="f" stroked="f" style="position:absolute;margin-left:15.0pt;margin-top:132.0pt;width:366.0pt;height:93.7pt;z-index:9;mso-position-horizontal-relative:text;mso-position-vertical-relative:page;mso-width-relative:page;mso-height-relative:page;mso-wrap-distance-left:0.0pt;mso-wrap-distance-right:0.0pt;visibility:visible;" coordsize="4648834,1190624">
                <v:rect id="1032" filled="f" stroked="f" style="position:absolute;left:0;top:0;width:2229789;height:1190624;z-index:2;mso-position-horizontal-relative:page;mso-position-vertical-relative:page;mso-width-relative:page;mso-height-relative:page;visibility:visible;v-text-anchor:middle;">
                  <v:stroke on="f" joinstyle="miter"/>
                  <v:fill/>
                  <v:textbox inset="7.2pt,3.6pt,7.2pt,3.6pt" style="mso-fit-shape-to-text:true;">
                    <w:txbxContent>
                      <w:p w14:paraId="25753E72">
                        <w:pPr>
                          <w:pStyle w:val="style0"/>
                          <w:adjustRightInd w:val="false"/>
                          <w:snapToGrid w:val="false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姓    名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养锦鲤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28D97CF4">
                        <w:pPr>
                          <w:pStyle w:val="style0"/>
                          <w:adjustRightInd w:val="false"/>
                          <w:snapToGrid w:val="false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民    族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：汉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5C5BB710">
                        <w:pPr>
                          <w:pStyle w:val="style0"/>
                          <w:adjustRightInd w:val="false"/>
                          <w:snapToGrid w:val="false"/>
                          <w:rPr>
                            <w:rFonts w:ascii="微软雅黑" w:eastAsia="微软雅黑" w:hAnsi="微软雅黑" w:hint="default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电    话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xxx0x0x0xx</w:t>
                        </w:r>
                      </w:p>
                      <w:p w14:paraId="4F411FF8">
                        <w:pPr>
                          <w:pStyle w:val="style0"/>
                          <w:adjustRightInd w:val="false"/>
                          <w:snapToGrid w:val="false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邮    箱：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0x0x0xxxxx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752E08A6">
                        <w:pPr>
                          <w:pStyle w:val="style0"/>
                          <w:adjustRightInd w:val="false"/>
                          <w:snapToGrid w:val="false"/>
                          <w:spacing w:lineRule="atLeast" w:line="20"/>
                          <w:rPr>
                            <w:rFonts w:eastAsia="微软雅黑" w:hint="eastAsia"/>
                            <w:sz w:val="10"/>
                            <w:szCs w:val="10"/>
                            <w:lang w:eastAsia="zh-CN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住    址：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  <w:lang w:eastAsia="zh-CN"/>
                          </w:rPr>
                          <w:t>广东省广州市天河区</w:t>
                        </w:r>
                      </w:p>
                    </w:txbxContent>
                  </v:textbox>
                </v:rect>
                <v:rect id="1033" filled="f" stroked="f" style="position:absolute;left:2419350;top:0;width:2229484;height:1189989;z-index:3;mso-position-horizontal-relative:page;mso-position-vertical-relative:page;mso-width-relative:page;mso-height-relative:page;visibility:visible;v-text-anchor:middle;">
                  <v:stroke on="f" joinstyle="miter"/>
                  <v:fill/>
                  <v:textbox inset="7.2pt,3.6pt,7.2pt,3.6pt" style="mso-fit-shape-to-text:true;">
                    <w:txbxContent>
                      <w:p w14:paraId="26D73A7C">
                        <w:pPr>
                          <w:pStyle w:val="style0"/>
                          <w:adjustRightInd w:val="false"/>
                          <w:snapToGrid w:val="false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出生年月：19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.05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74228956">
                        <w:pPr>
                          <w:pStyle w:val="style0"/>
                          <w:adjustRightInd w:val="false"/>
                          <w:snapToGrid w:val="false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身    高：17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cm</w:t>
                        </w:r>
                      </w:p>
                      <w:p w14:paraId="6A94FBBD">
                        <w:pPr>
                          <w:pStyle w:val="style0"/>
                          <w:adjustRightInd w:val="false"/>
                          <w:snapToGrid w:val="false"/>
                          <w:rPr>
                            <w:rFonts w:ascii="微软雅黑" w:eastAsia="微软雅黑" w:hAnsi="微软雅黑" w:hint="default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政治面貌：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锦鲤简历</w:t>
                        </w:r>
                      </w:p>
                      <w:p w14:paraId="23CFFCAA">
                        <w:pPr>
                          <w:pStyle w:val="style0"/>
                          <w:adjustRightInd w:val="false"/>
                          <w:snapToGrid w:val="false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毕业院校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广州科技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大学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64CFD507">
                        <w:pPr>
                          <w:pStyle w:val="style0"/>
                          <w:adjustRightInd w:val="false"/>
                          <w:snapToGrid w:val="false"/>
                          <w:spacing w:lineRule="atLeast" w:line="20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学    历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：本科</w:t>
                        </w:r>
                      </w:p>
                    </w:txbxContent>
                  </v:textbox>
                </v:rect>
                <v:fill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4" cy="287655"/>
                <wp:effectExtent l="0" t="0" r="4445" b="0"/>
                <wp:wrapNone/>
                <wp:docPr id="1034" name="Freeform 1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81304" cy="28765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92" h="196" stroke="1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bc8e00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4" coordsize="192,196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 fillcolor="#bc8e00" stroked="f" style="position:absolute;margin-left:418.5pt;margin-top:32.25pt;width:22.15pt;height:22.65pt;z-index:6;mso-position-horizontal-relative:text;mso-position-vertical-relative:page;mso-width-relative:page;mso-height-relative:page;mso-wrap-distance-left:0.0pt;mso-wrap-distance-right:0.0pt;visibility:visible;">
                <v:stroke on="f"/>
                <v:fill/>
                <v:path textboxrect="0,0,192,196" o:connectlocs="0,98;96,0;192,98;96,196;0,98;167,69;167,69;168,74;101,97;94,97;59,86;98,70;99,65;99,65;95,63;49,82;49,83;40,103;44,109;41,115;31,152;20,146;34,116;29,109;34,102;42,80;26,74;26,69;93,45;101,45;167,69;94,106;94,106;101,106;144,92;144,115;140,121;55,123;52,119;55,111;51,103;51,92;94,106;94,106;94,106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4" cy="287655"/>
                <wp:effectExtent l="0" t="0" r="5715" b="0"/>
                <wp:wrapNone/>
                <wp:docPr id="1035" name="Freeform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80034" cy="28765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91" h="196" stroke="1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bc8e00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5" coordsize="191,196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 fillcolor="#bc8e00" stroked="f" style="position:absolute;margin-left:453.75pt;margin-top:32.25pt;width:22.05pt;height:22.65pt;z-index:5;mso-position-horizontal-relative:text;mso-position-vertical-relative:page;mso-width-relative:page;mso-height-relative:page;mso-wrap-distance-left:0.0pt;mso-wrap-distance-right:0.0pt;visibility:visible;">
                <v:stroke on="f"/>
                <v:fill/>
                <v:path textboxrect="0,0,191,196" o:connectlocs="0,98;96,0;191,98;96,196;0,98;84,105;84,109;88,113;102,113;105,109;105,105;102,101;88,101;84,105;72,63;117,63;147,63;151,68;151,88;116,103;110,103;110,99;105,96;82,96;79,99;79,103;74,103;40,88;40,69;43,63;72,63;109,63;117,63;118,50;111,45;78,45;72,50;72,63;81,63;81,56;83,52;107,52;109,56;109,63;151,92;110,108;110,113;105,119;84,119;80,113;80,108;40,92;40,146;44,151;145,151;151,145;151,92;151,92;151,92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4" cy="287655"/>
                <wp:effectExtent l="0" t="0" r="0" b="0"/>
                <wp:wrapNone/>
                <wp:docPr id="1036" name="Freeform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87654" cy="28765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64" h="264" stroke="1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c8e00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6" coordsize="264,264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 fillcolor="#bc8e00" stroked="f" style="position:absolute;margin-left:489.0pt;margin-top:32.25pt;width:22.65pt;height:22.65pt;z-index:4;mso-position-horizontal-relative:text;mso-position-vertical-relative:page;mso-width-relative:page;mso-height-relative:page;mso-wrap-distance-left:0.0pt;mso-wrap-distance-right:0.0pt;visibility:visible;">
                <v:stroke on="f"/>
                <v:fill/>
                <v:path textboxrect="0,0,264,264" o:connectlocs="0,132;132,0;264,132;132,264;0,132;117,59;118,59;164,59;164,59;167,60;167,61;167,139;167,141;172,146;178,140;178,61;176,52;164,47;99,47;94,47;85,51;81,61;82,140;81,168;84,174;122,211;127,215;141,211;178,174;181,169;181,164;175,162;94,162;93,162;93,160;93,61;93,61;96,59;104,59;105,59;105,60;105,139;106,141;109,146;115,145;117,139;117,60;117,59;101,174;162,174;162,174;132,203;130,203;101,174;101,174"/>
              </v:shape>
            </w:pict>
          </mc:Fallback>
        </mc:AlternateContent>
      </w:r>
      <w:r>
        <w:rPr/>
        <mc:AlternateContent>
          <mc:Choice Requires="wpg">
            <w:drawing>
              <wp:anchor distT="0" distB="0" distL="0" distR="0" simplePos="false" relativeHeight="10" behindDoc="false" locked="false" layoutInCell="true" allowOverlap="true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037" name="组合 1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SpPr/>
                          <wps:spPr>
                            <a:xfrm rot="0">
                              <a:off x="3" y="0"/>
                              <a:ext cx="1255739" cy="287656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6296" h="288031" stroke="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 id="1039">
                            <w:txbxContent>
                              <w:p w14:paraId="4DEB2DB7">
                                <w:pPr>
                                  <w:pStyle w:val="style0"/>
                                  <w:adjustRightInd w:val="false"/>
                                  <w:snapToGrid w:val="false"/>
                                  <w:spacing w:lineRule="exact" w:line="320"/>
                                  <w:rPr>
                                    <w:rFonts w:ascii="微软雅黑" w:cs="宋体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cs="宋体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cs="宋体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lIns="198000" rIns="91440" tIns="0" bIns="0" vert="horz" anchor="ctr" wrap="square">
                            <a:prstTxWarp prst="textNoShape"/>
                            <a:noAutofit/>
                          </wps:bodyPr>
                        </wps:wsp>
                        <wps:wsp>
                          <wps:cNvSpPr/>
                          <wps:spPr>
                            <a:xfrm rot="10800000">
                              <a:off x="234" y="287656"/>
                              <a:ext cx="143935" cy="106039"/>
                            </a:xfrm>
                            <a:prstGeom prst="rtTriangle"/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  <wps:wsp>
                        <wps:cNvSpPr/>
                        <wps:spPr>
                          <a:xfrm rot="0">
                            <a:off x="133350" y="209550"/>
                            <a:ext cx="6648450" cy="0"/>
                          </a:xfrm>
                          <a:prstGeom prst="line"/>
                          <a:ln cmpd="sng" cap="flat" w="9525">
                            <a:solidFill>
                              <a:srgbClr val="4e728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37" filled="f" stroked="f" style="position:absolute;margin-left:-5.25pt;margin-top:108.75pt;width:534.0pt;height:22.35pt;z-index:10;mso-position-horizontal-relative:text;mso-position-vertical-relative:page;mso-width-relative:page;mso-height-relative:page;mso-wrap-distance-left:0.0pt;mso-wrap-distance-right:0.0pt;visibility:visible;" coordsize="6781800,284400">
                <v:group id="1038" filled="f" stroked="f" style="position:absolute;left:0;top:0;width:1256400;height:284400;z-index:2;mso-position-horizontal-relative:page;mso-position-vertical-relative:page;mso-width-relative:page;mso-height-relative:page;visibility:visible;" coordsize="1255739,393695" coordorigin="3,0">
                  <v:shape id="1039" coordsize="1406296,288031" path="m1093154,0l1171153,0l1406296,288031l1328297,288031xm1030297,0l1069917,0l1305060,288031l1265440,288031xm0,0l1007060,0l1242203,288031l0,288031xe" fillcolor="#4e7282" stroked="f" style="position:absolute;left:3;top:0;width:1255739;height:287656;z-index:2;mso-position-horizontal-relative:page;mso-position-vertical-relative:page;mso-width-relative:page;mso-height-relative:page;visibility:visible;v-text-anchor:middle;">
                    <v:stroke on="f"/>
                    <v:fill/>
                    <v:path textboxrect="0,0,1406296,288031" o:connectlocs="1093154,0;1171153,0;1406296,288031;1328297,288031;1030297,0;1069917,0;1305060,288031;1265440,288031;0,0;1007060,0;1242203,288031;0,288031"/>
                    <v:textbox inset="15.59pt,0.0pt,7.2pt,0.0pt">
                      <w:txbxContent>
                        <w:p w14:paraId="4DEB2DB7">
                          <w:pPr>
                            <w:pStyle w:val="style0"/>
                            <w:adjustRightInd w:val="false"/>
                            <w:snapToGrid w:val="false"/>
                            <w:spacing w:lineRule="exact" w:line="320"/>
                            <w:rPr>
                              <w:rFonts w:ascii="微软雅黑" w:cs="宋体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cs="宋体" w:hAnsi="微软雅黑" w:hint="eastAsia"/>
                              <w:color w:val="ffffff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cs="宋体" w:hAnsi="微软雅黑"/>
                              <w:color w:val="ffffff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1040" type="#_x0000_t6" fillcolor="#405e6c" stroked="f" style="position:absolute;left:234;top:287656;width:143935;height:106039;z-index:3;mso-position-horizontal-relative:page;mso-position-vertical-relative:page;mso-width-relative:page;mso-height-relative:page;visibility:visible;rotation:-11796480fd;">
                    <v:stroke on="f"/>
                    <v:fill/>
                  </v:shape>
                  <v:fill/>
                </v:group>
                <v:line id="1041" filled="f" stroked="t" from="133350.0pt,209550.0pt" to="6781800.0pt,209550.0pt" style="position:absolute;z-index:3;mso-position-horizontal-relative:page;mso-position-vertical-relative:page;mso-width-relative:page;mso-height-relative:page;visibility:visible;">
                  <v:stroke color="#4e7282"/>
                  <v:fill/>
                </v:line>
                <v:fill/>
              </v:group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 w14:paraId="3ED79FDD">
      <w:pPr>
        <w:pStyle w:val="style0"/>
        <w:adjustRightInd w:val="false"/>
        <w:snapToGrid w:val="false"/>
        <w:rPr/>
      </w:pPr>
    </w:p>
    <w:p w14:paraId="67D42973">
      <w:pPr>
        <w:pStyle w:val="style0"/>
        <w:adjustRightInd w:val="false"/>
        <w:snapToGrid w:val="false"/>
        <w:rPr/>
      </w:pPr>
      <w:r>
        <w:rPr>
          <w:rFonts w:ascii="微软雅黑" w:hAnsi="微软雅黑" w:hint="eastAsia"/>
          <w:szCs w:val="21"/>
        </w:rPr>
        <mc:AlternateContent>
          <mc:Choice Requires="wpg">
            <w:drawing>
              <wp:anchor distT="0" distB="0" distL="0" distR="0" simplePos="false" relativeHeight="7" behindDoc="true" locked="false" layoutInCell="true" allowOverlap="true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1042" name="组合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4572000" cy="1905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391025" h="190500" stroke="1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4508389" y="47707"/>
                            <a:ext cx="3308894" cy="144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308894" h="190500" stroke="1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8e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42" filled="f" stroked="f" style="position:absolute;margin-left:0.0pt;margin-top:80.05pt;width:615.4pt;height:15.0pt;z-index:-2147483640;mso-position-horizontal:center;mso-position-horizontal-relative:margin;mso-position-vertical-relative:page;mso-width-relative:page;mso-height-relative:page;mso-wrap-distance-left:0.0pt;mso-wrap-distance-right:0.0pt;visibility:visible;" coordsize="7817283,191707">
                <v:shape id="1043" coordsize="4391025,190500" path="m0,0l4267200,0l4391025,190500l0,190500l0,0xe" fillcolor="#4e7282" stroked="f" style="position:absolute;left:0;top:0;width:4572000;height:190500;z-index:2;mso-position-horizontal-relative:page;mso-position-vertical-relative:page;mso-width-relative:page;mso-height-relative:page;visibility:visible;">
                  <v:stroke on="f" color="#395e8a" weight="2.0pt"/>
                  <v:fill/>
                  <v:path textboxrect="0,0,4391025,190500" o:connectlocs="0,0;4267200,0;4391025,190500;0,190500;0,0"/>
                </v:shape>
                <v:shape id="1044" coordsize="3308894,190500" path="m0,0l3308894,0l3308894,190500l105319,190500l0,0xe" fillcolor="#bc8e00" stroked="f" style="position:absolute;left:4508389;top:47707;width:3308894;height:144000;z-index:3;mso-position-horizontal-relative:page;mso-position-vertical-relative:page;mso-width-relative:page;mso-height-relative:page;visibility:visible;">
                  <v:stroke on="f" color="#395e8a" weight="2.0pt"/>
                  <v:fill/>
                  <v:path textboxrect="0,0,3308894,190500" o:connectlocs="0,0;3308894,0;3308894,190500;105319,190500;0,0"/>
                </v:shape>
                <v:fill/>
              </v:group>
            </w:pict>
          </mc:Fallback>
        </mc:AlternateContent>
      </w:r>
    </w:p>
    <w:p w14:paraId="024EDC21">
      <w:pPr>
        <w:pStyle w:val="style0"/>
        <w:adjustRightInd w:val="false"/>
        <w:snapToGrid w:val="false"/>
        <w:rPr/>
      </w:pPr>
      <w:r>
        <w:rPr>
          <w:rFonts w:ascii="微软雅黑" w:hAnsi="微软雅黑" w:hint="eastAsia"/>
          <w:szCs w:val="21"/>
        </w:rPr>
        <mc:AlternateContent>
          <mc:Choice Requires="wps">
            <w:drawing>
              <wp:anchor distT="0" distB="0" distL="0" distR="0" simplePos="false" relativeHeight="8" behindDoc="true" locked="false" layoutInCell="true" allowOverlap="true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1045" name="直接连接符 2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0" cy="8991600"/>
                        </a:xfrm>
                        <a:prstGeom prst="line"/>
                        <a:ln cmpd="sng" cap="flat" w="9525">
                          <a:solidFill>
                            <a:srgbClr val="4e7282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45" filled="f" stroked="t" from="5.25pt,92.200005pt" to="5.25pt,800.2pt" style="position:absolute;z-index:-2147483639;mso-position-horizontal-relative:text;mso-position-vertical-relative:page;mso-width-relative:page;mso-height-relative:page;mso-wrap-distance-left:0.0pt;mso-wrap-distance-right:0.0pt;visibility:visible;">
                <v:stroke color="#4e7282"/>
                <v:fill/>
              </v:line>
            </w:pict>
          </mc:Fallback>
        </mc:AlternateContent>
      </w:r>
    </w:p>
    <w:p w14:paraId="675BC3AA">
      <w:pPr>
        <w:pStyle w:val="style0"/>
        <w:adjustRightInd w:val="false"/>
        <w:snapToGrid w:val="false"/>
        <w:rPr/>
      </w:pPr>
    </w:p>
    <w:p w14:paraId="2F03C4A0">
      <w:pPr>
        <w:pStyle w:val="style0"/>
        <w:adjustRightInd w:val="false"/>
        <w:snapToGrid w:val="false"/>
        <w:rPr>
          <w:rFonts w:eastAsia="微软雅黑" w:hint="eastAsia"/>
          <w:lang w:eastAsia="zh-CN"/>
        </w:rPr>
      </w:pPr>
      <w:r>
        <w:rPr>
          <w:rFonts w:eastAsia="微软雅黑" w:hint="eastAsia"/>
          <w:lang w:eastAsia="zh-CN"/>
        </w:rPr>
        <w:drawing>
          <wp:anchor distT="0" distB="0" distL="0" distR="0" simplePos="false" relativeHeight="21" behindDoc="false" locked="false" layoutInCell="true" allowOverlap="true">
            <wp:simplePos x="0" y="0"/>
            <wp:positionH relativeFrom="column">
              <wp:posOffset>5509260</wp:posOffset>
            </wp:positionH>
            <wp:positionV relativeFrom="paragraph">
              <wp:posOffset>161925</wp:posOffset>
            </wp:positionV>
            <wp:extent cx="894714" cy="1197610"/>
            <wp:effectExtent l="0" t="0" r="635" b="2540"/>
            <wp:wrapNone/>
            <wp:docPr id="1046" name="图片 24" descr="u 1456441172 1868651901 fm 253 fmt auto app 138 f 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94714" cy="119761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63F8DC1F">
      <w:pPr>
        <w:pStyle w:val="style0"/>
        <w:adjustRightInd w:val="false"/>
        <w:snapToGrid w:val="false"/>
        <w:rPr/>
      </w:pPr>
    </w:p>
    <w:p w14:paraId="196285C8">
      <w:pPr>
        <w:pStyle w:val="style0"/>
        <w:adjustRightInd w:val="false"/>
        <w:snapToGrid w:val="false"/>
        <w:rPr/>
      </w:pPr>
    </w:p>
    <w:p w14:paraId="3B423947">
      <w:pPr>
        <w:pStyle w:val="style0"/>
        <w:adjustRightInd w:val="false"/>
        <w:snapToGrid w:val="false"/>
        <w:rPr/>
      </w:pPr>
    </w:p>
    <w:bookmarkStart w:id="0" w:name="_GoBack"/>
    <w:bookmarkEnd w:id="0"/>
    <w:p w14:paraId="43B3CE9C">
      <w:pPr>
        <w:pStyle w:val="style0"/>
        <w:adjustRightInd w:val="false"/>
        <w:snapToGrid w:val="false"/>
        <w:rPr/>
      </w:pPr>
    </w:p>
    <w:p w14:paraId="282A8867">
      <w:pPr>
        <w:pStyle w:val="style0"/>
        <w:adjustRightInd w:val="false"/>
        <w:snapToGrid w:val="false"/>
        <w:rPr/>
      </w:pPr>
      <w:r>
        <w:rPr/>
        <mc:AlternateContent>
          <mc:Choice Requires="wpg">
            <w:drawing>
              <wp:anchor distT="0" distB="0" distL="0" distR="0" simplePos="false" relativeHeight="11" behindDoc="false" locked="false" layoutInCell="true" allowOverlap="true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047" name="组合 1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SpPr/>
                          <wps:spPr>
                            <a:xfrm rot="0">
                              <a:off x="3" y="0"/>
                              <a:ext cx="1255739" cy="287656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6296" h="288031" stroke="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 id="1049">
                            <w:txbxContent>
                              <w:p w14:paraId="46F70B13">
                                <w:pPr>
                                  <w:pStyle w:val="style0"/>
                                  <w:adjustRightInd w:val="false"/>
                                  <w:snapToGrid w:val="false"/>
                                  <w:spacing w:lineRule="exact" w:line="320"/>
                                  <w:rPr>
                                    <w:rFonts w:ascii="微软雅黑" w:cs="宋体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cs="宋体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lIns="198000" rIns="91440" tIns="0" bIns="0" vert="horz" anchor="ctr" wrap="square">
                            <a:prstTxWarp prst="textNoShape"/>
                            <a:noAutofit/>
                          </wps:bodyPr>
                        </wps:wsp>
                        <wps:wsp>
                          <wps:cNvSpPr/>
                          <wps:spPr>
                            <a:xfrm rot="10800000">
                              <a:off x="234" y="287656"/>
                              <a:ext cx="143935" cy="106039"/>
                            </a:xfrm>
                            <a:prstGeom prst="rtTriangle"/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  <wps:wsp>
                        <wps:cNvSpPr/>
                        <wps:spPr>
                          <a:xfrm rot="0">
                            <a:off x="133350" y="209550"/>
                            <a:ext cx="6648450" cy="0"/>
                          </a:xfrm>
                          <a:prstGeom prst="line"/>
                          <a:ln cmpd="sng" cap="flat" w="9525">
                            <a:solidFill>
                              <a:srgbClr val="4e728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47" filled="f" stroked="f" style="position:absolute;margin-left:-5.0pt;margin-top:230.15pt;width:534.0pt;height:22.35pt;z-index:11;mso-position-horizontal-relative:text;mso-position-vertical-relative:page;mso-width-relative:page;mso-height-relative:page;mso-wrap-distance-left:0.0pt;mso-wrap-distance-right:0.0pt;visibility:visible;" coordsize="6781800,284400">
                <v:group id="1048" filled="f" stroked="f" style="position:absolute;left:0;top:0;width:1256400;height:284400;z-index:2;mso-position-horizontal-relative:page;mso-position-vertical-relative:page;mso-width-relative:page;mso-height-relative:page;visibility:visible;" coordsize="1255739,393695" coordorigin="3,0">
                  <v:shape id="1049" coordsize="1406296,288031" path="m1093154,0l1171153,0l1406296,288031l1328297,288031xm1030297,0l1069917,0l1305060,288031l1265440,288031xm0,0l1007060,0l1242203,288031l0,288031xe" fillcolor="#4e7282" stroked="f" style="position:absolute;left:3;top:0;width:1255739;height:287656;z-index:2;mso-position-horizontal-relative:page;mso-position-vertical-relative:page;mso-width-relative:page;mso-height-relative:page;visibility:visible;v-text-anchor:middle;">
                    <v:stroke on="f"/>
                    <v:fill/>
                    <v:path textboxrect="0,0,1406296,288031" o:connectlocs="1093154,0;1171153,0;1406296,288031;1328297,288031;1030297,0;1069917,0;1305060,288031;1265440,288031;0,0;1007060,0;1242203,288031;0,288031"/>
                    <v:textbox inset="15.59pt,0.0pt,7.2pt,0.0pt">
                      <w:txbxContent>
                        <w:p w14:paraId="46F70B13">
                          <w:pPr>
                            <w:pStyle w:val="style0"/>
                            <w:adjustRightInd w:val="false"/>
                            <w:snapToGrid w:val="false"/>
                            <w:spacing w:lineRule="exact" w:line="320"/>
                            <w:rPr>
                              <w:rFonts w:ascii="微软雅黑" w:cs="宋体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cs="宋体" w:hAnsi="微软雅黑" w:hint="eastAsia"/>
                              <w:color w:val="ffffff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1050" type="#_x0000_t6" fillcolor="#405e6c" stroked="f" style="position:absolute;left:234;top:287656;width:143935;height:106039;z-index:3;mso-position-horizontal-relative:page;mso-position-vertical-relative:page;mso-width-relative:page;mso-height-relative:page;visibility:visible;rotation:-11796480fd;">
                    <v:stroke on="f"/>
                    <v:fill/>
                  </v:shape>
                  <v:fill/>
                </v:group>
                <v:line id="1051" filled="f" stroked="t" from="133350.0pt,209550.0pt" to="6781800.0pt,209550.0pt" style="position:absolute;z-index:3;mso-position-horizontal-relative:page;mso-position-vertical-relative:page;mso-width-relative:page;mso-height-relative:page;visibility:visible;">
                  <v:stroke color="#4e7282"/>
                  <v:fill/>
                </v:line>
                <v:fill/>
              </v:group>
            </w:pict>
          </mc:Fallback>
        </mc:AlternateContent>
      </w:r>
    </w:p>
    <w:p w14:paraId="6BEC499A">
      <w:pPr>
        <w:pStyle w:val="style0"/>
        <w:adjustRightInd w:val="false"/>
        <w:snapToGrid w:val="false"/>
        <w:rPr/>
      </w:pPr>
      <w:r>
        <w:rPr/>
        <mc:AlternateContent>
          <mc:Choice Requires="wps">
            <w:drawing>
              <wp:anchor distT="0" distB="0" distL="0" distR="0" simplePos="false" relativeHeight="12" behindDoc="false" locked="false" layoutInCell="true" allowOverlap="true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1052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29375" cy="982345"/>
                        </a:xfrm>
                        <a:prstGeom prst="rect"/>
                        <a:ln>
                          <a:noFill/>
                        </a:ln>
                      </wps:spPr>
                      <wps:txbx id="1052">
                        <w:txbxContent>
                          <w:p w14:paraId="304C414E">
                            <w:pPr>
                              <w:pStyle w:val="style0"/>
                              <w:adjustRightInd w:val="false"/>
                              <w:snapToGrid w:val="false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2005.07-2009.06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深圳xx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大学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市场营销（本科）</w:t>
                            </w:r>
                          </w:p>
                          <w:p w14:paraId="56E1ABF8">
                            <w:pPr>
                              <w:pStyle w:val="style0"/>
                              <w:adjustRightInd w:val="false"/>
                              <w:snapToGrid w:val="false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2157DDB8">
                            <w:pPr>
                              <w:pStyle w:val="style0"/>
                              <w:adjustRightInd w:val="false"/>
                              <w:snapToGrid w:val="false"/>
                              <w:spacing w:lineRule="atLeast" w:line="20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2" filled="f" stroked="f" style="position:absolute;margin-left:15.2pt;margin-top:251.2pt;width:506.25pt;height:77.35pt;z-index:12;mso-position-horizontal-relative:text;mso-position-vertical-relative:page;mso-width-relative:page;mso-height-relative:page;mso-wrap-distance-left:0.0pt;mso-wrap-distance-right:0.0pt;visibility:visible;v-text-anchor:middle;">
                <v:stroke on="f" joinstyle="miter"/>
                <v:fill/>
                <v:textbox inset="7.2pt,3.6pt,7.2pt,3.6pt" style="mso-fit-shape-to-text:true;">
                  <w:txbxContent>
                    <w:p w14:paraId="304C414E">
                      <w:pPr>
                        <w:pStyle w:val="style0"/>
                        <w:adjustRightInd w:val="false"/>
                        <w:snapToGrid w:val="false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2005.07-2009.06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  <w:lang w:val="en-US" w:eastAsia="zh-CN"/>
                        </w:rPr>
                        <w:t xml:space="preserve"> 深圳xx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大学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市场营销（本科）</w:t>
                      </w:r>
                    </w:p>
                    <w:p w14:paraId="56E1ABF8">
                      <w:pPr>
                        <w:pStyle w:val="style0"/>
                        <w:adjustRightInd w:val="false"/>
                        <w:snapToGrid w:val="false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2157DDB8">
                      <w:pPr>
                        <w:pStyle w:val="style0"/>
                        <w:adjustRightInd w:val="false"/>
                        <w:snapToGrid w:val="false"/>
                        <w:spacing w:lineRule="atLeast" w:line="20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</v:rect>
            </w:pict>
          </mc:Fallback>
        </mc:AlternateContent>
      </w:r>
    </w:p>
    <w:p w14:paraId="31F2E14B">
      <w:pPr>
        <w:pStyle w:val="style0"/>
        <w:adjustRightInd w:val="false"/>
        <w:snapToGrid w:val="false"/>
        <w:rPr/>
      </w:pPr>
    </w:p>
    <w:p w14:paraId="6AFBB833">
      <w:pPr>
        <w:pStyle w:val="style0"/>
        <w:adjustRightInd w:val="false"/>
        <w:snapToGrid w:val="false"/>
        <w:rPr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0" distR="0" simplePos="false" relativeHeight="19" behindDoc="false" locked="false" layoutInCell="true" allowOverlap="true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09"/>
                <wp:effectExtent l="0" t="0" r="19050" b="2540"/>
                <wp:wrapNone/>
                <wp:docPr id="1053" name="组合 7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781800" cy="283209"/>
                          <a:chOff x="0" y="0"/>
                          <a:chExt cx="6781800" cy="2844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SpPr/>
                          <wps:spPr>
                            <a:xfrm rot="0">
                              <a:off x="3" y="0"/>
                              <a:ext cx="1255739" cy="287656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6296" h="288031" stroke="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 id="1055">
                            <w:txbxContent>
                              <w:p w14:paraId="6F30FBD1">
                                <w:pPr>
                                  <w:pStyle w:val="style0"/>
                                  <w:adjustRightInd w:val="false"/>
                                  <w:snapToGrid w:val="false"/>
                                  <w:spacing w:lineRule="exact" w:line="320"/>
                                  <w:rPr>
                                    <w:rFonts w:ascii="微软雅黑" w:cs="宋体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cs="宋体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lIns="198000" rIns="91440" tIns="0" bIns="0" vert="horz" anchor="ctr" wrap="square">
                            <a:prstTxWarp prst="textNoShape"/>
                            <a:noAutofit/>
                          </wps:bodyPr>
                        </wps:wsp>
                        <wps:wsp>
                          <wps:cNvSpPr/>
                          <wps:spPr>
                            <a:xfrm rot="10800000">
                              <a:off x="234" y="287656"/>
                              <a:ext cx="143935" cy="106039"/>
                            </a:xfrm>
                            <a:prstGeom prst="rtTriangle"/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  <wps:wsp>
                        <wps:cNvSpPr/>
                        <wps:spPr>
                          <a:xfrm rot="0">
                            <a:off x="133350" y="209550"/>
                            <a:ext cx="6648450" cy="0"/>
                          </a:xfrm>
                          <a:prstGeom prst="line"/>
                          <a:ln cmpd="sng" cap="flat" w="9525">
                            <a:solidFill>
                              <a:srgbClr val="4e728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53" filled="f" stroked="f" style="position:absolute;margin-left:-5.0pt;margin-top:732.55pt;width:534.0pt;height:22.3pt;z-index:19;mso-position-horizontal-relative:text;mso-position-vertical-relative:page;mso-width-relative:page;mso-height-relative:page;mso-wrap-distance-left:0.0pt;mso-wrap-distance-right:0.0pt;visibility:visible;" coordsize="6781800,284400">
                <v:group id="1054" filled="f" stroked="f" style="position:absolute;left:0;top:0;width:1256400;height:284400;z-index:2;mso-position-horizontal-relative:page;mso-position-vertical-relative:page;mso-width-relative:page;mso-height-relative:page;visibility:visible;" coordsize="1255739,393695" coordorigin="3,0">
                  <v:shape id="1055" coordsize="1406296,288031" path="m1093154,0l1171153,0l1406296,288031l1328297,288031xm1030297,0l1069917,0l1305060,288031l1265440,288031xm0,0l1007060,0l1242203,288031l0,288031xe" fillcolor="#4e7282" stroked="f" style="position:absolute;left:3;top:0;width:1255739;height:287656;z-index:2;mso-position-horizontal-relative:page;mso-position-vertical-relative:page;mso-width-relative:page;mso-height-relative:page;visibility:visible;v-text-anchor:middle;">
                    <v:stroke on="f"/>
                    <v:fill/>
                    <v:path textboxrect="0,0,1406296,288031" o:connectlocs="1093154,0;1171153,0;1406296,288031;1328297,288031;1030297,0;1069917,0;1305060,288031;1265440,288031;0,0;1007060,0;1242203,288031;0,288031"/>
                    <v:textbox inset="15.59pt,0.0pt,7.2pt,0.0pt">
                      <w:txbxContent>
                        <w:p w14:paraId="6F30FBD1">
                          <w:pPr>
                            <w:pStyle w:val="style0"/>
                            <w:adjustRightInd w:val="false"/>
                            <w:snapToGrid w:val="false"/>
                            <w:spacing w:lineRule="exact" w:line="320"/>
                            <w:rPr>
                              <w:rFonts w:ascii="微软雅黑" w:cs="宋体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cs="宋体" w:hAnsi="微软雅黑" w:hint="eastAsia"/>
                              <w:color w:val="ffffff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1056" type="#_x0000_t6" fillcolor="#405e6c" stroked="f" style="position:absolute;left:234;top:287656;width:143935;height:106039;z-index:3;mso-position-horizontal-relative:page;mso-position-vertical-relative:page;mso-width-relative:page;mso-height-relative:page;visibility:visible;rotation:-11796480fd;">
                    <v:stroke on="f"/>
                    <v:fill/>
                  </v:shape>
                  <v:fill/>
                </v:group>
                <v:line id="1057" filled="f" stroked="t" from="133350.0pt,209550.0pt" to="6781800.0pt,209550.0pt" style="position:absolute;z-index:3;mso-position-horizontal-relative:page;mso-position-vertical-relative:page;mso-width-relative:page;mso-height-relative:page;visibility:visible;">
                  <v:stroke color="#4e7282"/>
                  <v:fill/>
                </v:line>
                <v:fill/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0" distR="0" simplePos="false" relativeHeight="20" behindDoc="false" locked="false" layoutInCell="true" allowOverlap="true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1058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29375" cy="535940"/>
                        </a:xfrm>
                        <a:prstGeom prst="rect"/>
                        <a:ln>
                          <a:noFill/>
                        </a:ln>
                      </wps:spPr>
                      <wps:txbx id="1058">
                        <w:txbxContent>
                          <w:p w14:paraId="6C127D25">
                            <w:pPr>
                              <w:pStyle w:val="style4097"/>
                              <w:adjustRightInd w:val="false"/>
                              <w:snapToGrid w:val="false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8" filled="f" stroked="f" style="position:absolute;margin-left:15.2pt;margin-top:754.25pt;width:506.25pt;height:42.2pt;z-index:20;mso-position-horizontal-relative:text;mso-position-vertical-relative:page;mso-width-relative:page;mso-height-relative:page;mso-wrap-distance-left:0.0pt;mso-wrap-distance-right:0.0pt;visibility:visible;v-text-anchor:middle;">
                <v:stroke on="f" joinstyle="miter"/>
                <v:fill/>
                <v:textbox inset="7.2pt,3.6pt,7.2pt,3.6pt" style="mso-fit-shape-to-text:true;">
                  <w:txbxContent>
                    <w:p w14:paraId="6C127D25">
                      <w:pPr>
                        <w:pStyle w:val="style4097"/>
                        <w:adjustRightInd w:val="false"/>
                        <w:snapToGrid w:val="false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0" distR="0" simplePos="false" relativeHeight="17" behindDoc="false" locked="false" layoutInCell="true" allowOverlap="true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09"/>
                <wp:effectExtent l="0" t="0" r="19050" b="2540"/>
                <wp:wrapNone/>
                <wp:docPr id="1059" name="组合 6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781800" cy="283209"/>
                          <a:chOff x="0" y="0"/>
                          <a:chExt cx="6781800" cy="2844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SpPr/>
                          <wps:spPr>
                            <a:xfrm rot="0">
                              <a:off x="3" y="0"/>
                              <a:ext cx="1255739" cy="287656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6296" h="288031" stroke="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 id="1061">
                            <w:txbxContent>
                              <w:p w14:paraId="54376C24">
                                <w:pPr>
                                  <w:pStyle w:val="style0"/>
                                  <w:adjustRightInd w:val="false"/>
                                  <w:snapToGrid w:val="false"/>
                                  <w:spacing w:lineRule="exact" w:line="320"/>
                                  <w:rPr>
                                    <w:rFonts w:ascii="微软雅黑" w:cs="宋体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cs="宋体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lIns="198000" rIns="91440" tIns="0" bIns="0" vert="horz" anchor="ctr" wrap="square">
                            <a:prstTxWarp prst="textNoShape"/>
                            <a:noAutofit/>
                          </wps:bodyPr>
                        </wps:wsp>
                        <wps:wsp>
                          <wps:cNvSpPr/>
                          <wps:spPr>
                            <a:xfrm rot="10800000">
                              <a:off x="234" y="287656"/>
                              <a:ext cx="143935" cy="106039"/>
                            </a:xfrm>
                            <a:prstGeom prst="rtTriangle"/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  <wps:wsp>
                        <wps:cNvSpPr/>
                        <wps:spPr>
                          <a:xfrm rot="0">
                            <a:off x="133350" y="209550"/>
                            <a:ext cx="6648450" cy="0"/>
                          </a:xfrm>
                          <a:prstGeom prst="line"/>
                          <a:ln cmpd="sng" cap="flat" w="9525">
                            <a:solidFill>
                              <a:srgbClr val="4e728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59" filled="f" stroked="f" style="position:absolute;margin-left:-5.0pt;margin-top:646.3pt;width:534.0pt;height:22.3pt;z-index:17;mso-position-horizontal-relative:text;mso-position-vertical-relative:page;mso-width-relative:page;mso-height-relative:page;mso-wrap-distance-left:0.0pt;mso-wrap-distance-right:0.0pt;visibility:visible;" coordsize="6781800,284400">
                <v:group id="1060" filled="f" stroked="f" style="position:absolute;left:0;top:0;width:1256400;height:284400;z-index:2;mso-position-horizontal-relative:page;mso-position-vertical-relative:page;mso-width-relative:page;mso-height-relative:page;visibility:visible;" coordsize="1255739,393695" coordorigin="3,0">
                  <v:shape id="1061" coordsize="1406296,288031" path="m1093154,0l1171153,0l1406296,288031l1328297,288031xm1030297,0l1069917,0l1305060,288031l1265440,288031xm0,0l1007060,0l1242203,288031l0,288031xe" fillcolor="#4e7282" stroked="f" style="position:absolute;left:3;top:0;width:1255739;height:287656;z-index:2;mso-position-horizontal-relative:page;mso-position-vertical-relative:page;mso-width-relative:page;mso-height-relative:page;visibility:visible;v-text-anchor:middle;">
                    <v:stroke on="f"/>
                    <v:fill/>
                    <v:path textboxrect="0,0,1406296,288031" o:connectlocs="1093154,0;1171153,0;1406296,288031;1328297,288031;1030297,0;1069917,0;1305060,288031;1265440,288031;0,0;1007060,0;1242203,288031;0,288031"/>
                    <v:textbox inset="15.59pt,0.0pt,7.2pt,0.0pt">
                      <w:txbxContent>
                        <w:p w14:paraId="54376C24">
                          <w:pPr>
                            <w:pStyle w:val="style0"/>
                            <w:adjustRightInd w:val="false"/>
                            <w:snapToGrid w:val="false"/>
                            <w:spacing w:lineRule="exact" w:line="320"/>
                            <w:rPr>
                              <w:rFonts w:ascii="微软雅黑" w:cs="宋体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cs="宋体" w:hAnsi="微软雅黑" w:hint="eastAsia"/>
                              <w:color w:val="ffffff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1062" type="#_x0000_t6" fillcolor="#405e6c" stroked="f" style="position:absolute;left:234;top:287656;width:143935;height:106039;z-index:3;mso-position-horizontal-relative:page;mso-position-vertical-relative:page;mso-width-relative:page;mso-height-relative:page;visibility:visible;rotation:-11796480fd;">
                    <v:stroke on="f"/>
                    <v:fill/>
                  </v:shape>
                  <v:fill/>
                </v:group>
                <v:line id="1063" filled="f" stroked="t" from="133350.0pt,209550.0pt" to="6781800.0pt,209550.0pt" style="position:absolute;z-index:3;mso-position-horizontal-relative:page;mso-position-vertical-relative:page;mso-width-relative:page;mso-height-relative:page;visibility:visible;">
                  <v:stroke color="#4e7282"/>
                  <v:fill/>
                </v:line>
                <v:fill/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0" distR="0" simplePos="false" relativeHeight="18" behindDoc="false" locked="false" layoutInCell="true" allowOverlap="true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4"/>
                <wp:effectExtent l="0" t="0" r="0" b="0"/>
                <wp:wrapNone/>
                <wp:docPr id="1064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29375" cy="753744"/>
                        </a:xfrm>
                        <a:prstGeom prst="rect"/>
                        <a:ln>
                          <a:noFill/>
                        </a:ln>
                      </wps:spPr>
                      <wps:txbx id="1064">
                        <w:txbxContent>
                          <w:p w14:paraId="716C970D">
                            <w:pPr>
                              <w:pStyle w:val="style0"/>
                              <w:adjustRightInd w:val="false"/>
                              <w:snapToGrid w:val="false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5EB292A7">
                            <w:pPr>
                              <w:pStyle w:val="style0"/>
                              <w:adjustRightInd w:val="false"/>
                              <w:snapToGrid w:val="false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 w14:paraId="7697FC22">
                            <w:pPr>
                              <w:pStyle w:val="style4097"/>
                              <w:adjustRightInd w:val="false"/>
                              <w:snapToGrid w:val="false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64" filled="f" stroked="f" style="position:absolute;margin-left:15.2pt;margin-top:668.05pt;width:506.25pt;height:59.35pt;z-index:18;mso-position-horizontal-relative:text;mso-position-vertical-relative:page;mso-width-relative:page;mso-height-relative:page;mso-wrap-distance-left:0.0pt;mso-wrap-distance-right:0.0pt;visibility:visible;v-text-anchor:middle;">
                <v:stroke on="f" joinstyle="miter"/>
                <v:fill/>
                <v:textbox inset="7.2pt,3.6pt,7.2pt,3.6pt" style="mso-fit-shape-to-text:true;">
                  <w:txbxContent>
                    <w:p w14:paraId="716C970D">
                      <w:pPr>
                        <w:pStyle w:val="style0"/>
                        <w:adjustRightInd w:val="false"/>
                        <w:snapToGrid w:val="false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5EB292A7">
                      <w:pPr>
                        <w:pStyle w:val="style0"/>
                        <w:adjustRightInd w:val="false"/>
                        <w:snapToGrid w:val="false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7697FC22">
                      <w:pPr>
                        <w:pStyle w:val="style4097"/>
                        <w:adjustRightInd w:val="false"/>
                        <w:snapToGrid w:val="false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0" distR="0" simplePos="false" relativeHeight="15" behindDoc="false" locked="false" layoutInCell="true" allowOverlap="true">
                <wp:simplePos x="0" y="0"/>
                <wp:positionH relativeFrom="column">
                  <wp:posOffset>-63500</wp:posOffset>
                </wp:positionH>
                <wp:positionV relativeFrom="page">
                  <wp:posOffset>6655434</wp:posOffset>
                </wp:positionV>
                <wp:extent cx="6781800" cy="283209"/>
                <wp:effectExtent l="0" t="0" r="19050" b="2540"/>
                <wp:wrapNone/>
                <wp:docPr id="1065" name="组合 3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781800" cy="283209"/>
                          <a:chOff x="0" y="0"/>
                          <a:chExt cx="6781800" cy="2844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SpPr/>
                          <wps:spPr>
                            <a:xfrm rot="0">
                              <a:off x="3" y="0"/>
                              <a:ext cx="1255739" cy="287656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6296" h="288031" stroke="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 id="1067">
                            <w:txbxContent>
                              <w:p w14:paraId="3AB17570">
                                <w:pPr>
                                  <w:pStyle w:val="style0"/>
                                  <w:adjustRightInd w:val="false"/>
                                  <w:snapToGrid w:val="false"/>
                                  <w:spacing w:lineRule="exact" w:line="320"/>
                                  <w:rPr>
                                    <w:rFonts w:ascii="微软雅黑" w:cs="宋体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cs="宋体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lIns="198000" rIns="91440" tIns="0" bIns="0" vert="horz" anchor="ctr" wrap="square">
                            <a:prstTxWarp prst="textNoShape"/>
                            <a:noAutofit/>
                          </wps:bodyPr>
                        </wps:wsp>
                        <wps:wsp>
                          <wps:cNvSpPr/>
                          <wps:spPr>
                            <a:xfrm rot="10800000">
                              <a:off x="234" y="287656"/>
                              <a:ext cx="143935" cy="106039"/>
                            </a:xfrm>
                            <a:prstGeom prst="rtTriangle"/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  <wps:wsp>
                        <wps:cNvSpPr/>
                        <wps:spPr>
                          <a:xfrm rot="0">
                            <a:off x="133350" y="209550"/>
                            <a:ext cx="6648450" cy="0"/>
                          </a:xfrm>
                          <a:prstGeom prst="line"/>
                          <a:ln cmpd="sng" cap="flat" w="9525">
                            <a:solidFill>
                              <a:srgbClr val="4e728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65" filled="f" stroked="f" style="position:absolute;margin-left:-5.0pt;margin-top:524.05pt;width:534.0pt;height:22.3pt;z-index:15;mso-position-horizontal-relative:text;mso-position-vertical-relative:page;mso-width-relative:page;mso-height-relative:page;mso-wrap-distance-left:0.0pt;mso-wrap-distance-right:0.0pt;visibility:visible;" coordsize="6781800,284400">
                <v:group id="1066" filled="f" stroked="f" style="position:absolute;left:0;top:0;width:1256400;height:284400;z-index:2;mso-position-horizontal-relative:page;mso-position-vertical-relative:page;mso-width-relative:page;mso-height-relative:page;visibility:visible;" coordsize="1255739,393695" coordorigin="3,0">
                  <v:shape id="1067" coordsize="1406296,288031" path="m1093154,0l1171153,0l1406296,288031l1328297,288031xm1030297,0l1069917,0l1305060,288031l1265440,288031xm0,0l1007060,0l1242203,288031l0,288031xe" fillcolor="#4e7282" stroked="f" style="position:absolute;left:3;top:0;width:1255739;height:287656;z-index:2;mso-position-horizontal-relative:page;mso-position-vertical-relative:page;mso-width-relative:page;mso-height-relative:page;visibility:visible;v-text-anchor:middle;">
                    <v:stroke on="f"/>
                    <v:fill/>
                    <v:path textboxrect="0,0,1406296,288031" o:connectlocs="1093154,0;1171153,0;1406296,288031;1328297,288031;1030297,0;1069917,0;1305060,288031;1265440,288031;0,0;1007060,0;1242203,288031;0,288031"/>
                    <v:textbox inset="15.59pt,0.0pt,7.2pt,0.0pt">
                      <w:txbxContent>
                        <w:p w14:paraId="3AB17570">
                          <w:pPr>
                            <w:pStyle w:val="style0"/>
                            <w:adjustRightInd w:val="false"/>
                            <w:snapToGrid w:val="false"/>
                            <w:spacing w:lineRule="exact" w:line="320"/>
                            <w:rPr>
                              <w:rFonts w:ascii="微软雅黑" w:cs="宋体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cs="宋体" w:hAnsi="微软雅黑" w:hint="eastAsia"/>
                              <w:color w:val="ffffff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1068" type="#_x0000_t6" fillcolor="#405e6c" stroked="f" style="position:absolute;left:234;top:287656;width:143935;height:106039;z-index:3;mso-position-horizontal-relative:page;mso-position-vertical-relative:page;mso-width-relative:page;mso-height-relative:page;visibility:visible;rotation:-11796480fd;">
                    <v:stroke on="f"/>
                    <v:fill/>
                  </v:shape>
                  <v:fill/>
                </v:group>
                <v:line id="1069" filled="f" stroked="t" from="133350.0pt,209550.0pt" to="6781800.0pt,209550.0pt" style="position:absolute;z-index:3;mso-position-horizontal-relative:page;mso-position-vertical-relative:page;mso-width-relative:page;mso-height-relative:page;visibility:visible;">
                  <v:stroke color="#4e7282"/>
                  <v:fill/>
                </v:line>
                <v:fill/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0" distR="0" simplePos="false" relativeHeight="16" behindDoc="false" locked="false" layoutInCell="true" allowOverlap="true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1070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29375" cy="1200150"/>
                        </a:xfrm>
                        <a:prstGeom prst="rect"/>
                        <a:ln>
                          <a:noFill/>
                        </a:ln>
                      </wps:spPr>
                      <wps:txbx id="1070">
                        <w:txbxContent>
                          <w:p w14:paraId="26288D9B">
                            <w:pPr>
                              <w:pStyle w:val="style0"/>
                              <w:adjustRightInd w:val="false"/>
                              <w:snapToGrid w:val="false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2009.03-2011.06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  <w:lang w:val="en-US" w:eastAsia="zh-CN"/>
                              </w:rPr>
                              <w:t>深圳锦鲤简历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有限公司          校园大使主席 </w:t>
                            </w:r>
                          </w:p>
                          <w:p w14:paraId="5F8735D1">
                            <w:pPr>
                              <w:pStyle w:val="style4101"/>
                              <w:numPr>
                                <w:ilvl w:val="0"/>
                                <w:numId w:val="1"/>
                              </w:numPr>
                              <w:adjustRightInd w:val="false"/>
                              <w:snapToGrid w:val="false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目标带领自己的团队，辅助五百丁公司完成在各高校的“伏龙计划”，向全球顶尖的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0DD11E1C">
                            <w:pPr>
                              <w:pStyle w:val="style4101"/>
                              <w:numPr>
                                <w:ilvl w:val="0"/>
                                <w:numId w:val="1"/>
                              </w:numPr>
                              <w:adjustRightInd w:val="false"/>
                              <w:snapToGrid w:val="false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70" filled="f" stroked="f" style="position:absolute;margin-left:15.2pt;margin-top:545.8pt;width:506.25pt;height:94.5pt;z-index:16;mso-position-horizontal-relative:text;mso-position-vertical-relative:page;mso-width-relative:page;mso-height-relative:page;mso-wrap-distance-left:0.0pt;mso-wrap-distance-right:0.0pt;visibility:visible;v-text-anchor:middle;">
                <v:stroke on="f" joinstyle="miter"/>
                <v:fill/>
                <v:textbox inset="7.2pt,3.6pt,7.2pt,3.6pt" style="mso-fit-shape-to-text:true;">
                  <w:txbxContent>
                    <w:p w14:paraId="26288D9B">
                      <w:pPr>
                        <w:pStyle w:val="style0"/>
                        <w:adjustRightInd w:val="false"/>
                        <w:snapToGrid w:val="false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2009.03-2011.06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  <w:lang w:val="en-US" w:eastAsia="zh-CN"/>
                        </w:rPr>
                        <w:t>深圳锦鲤简历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有限公司          校园大使主席 </w:t>
                      </w:r>
                    </w:p>
                    <w:p w14:paraId="5F8735D1">
                      <w:pPr>
                        <w:pStyle w:val="style4101"/>
                        <w:numPr>
                          <w:ilvl w:val="0"/>
                          <w:numId w:val="1"/>
                        </w:numPr>
                        <w:adjustRightInd w:val="false"/>
                        <w:snapToGrid w:val="false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目标带领自己的团队，辅助五百丁公司完成在各高校的“伏龙计划”，向全球顶尖的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0DD11E1C">
                      <w:pPr>
                        <w:pStyle w:val="style4101"/>
                        <w:numPr>
                          <w:ilvl w:val="0"/>
                          <w:numId w:val="1"/>
                        </w:numPr>
                        <w:adjustRightInd w:val="false"/>
                        <w:snapToGrid w:val="false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0" distR="0" simplePos="false" relativeHeight="13" behindDoc="false" locked="false" layoutInCell="true" allowOverlap="true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09"/>
                <wp:effectExtent l="0" t="0" r="19050" b="2540"/>
                <wp:wrapNone/>
                <wp:docPr id="1071" name="组合 3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781800" cy="283209"/>
                          <a:chOff x="0" y="0"/>
                          <a:chExt cx="6781800" cy="2844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SpPr/>
                          <wps:spPr>
                            <a:xfrm rot="0">
                              <a:off x="3" y="0"/>
                              <a:ext cx="1255739" cy="287656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6296" h="288031" stroke="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 id="1073">
                            <w:txbxContent>
                              <w:p w14:paraId="47AD2E51">
                                <w:pPr>
                                  <w:pStyle w:val="style0"/>
                                  <w:adjustRightInd w:val="false"/>
                                  <w:snapToGrid w:val="false"/>
                                  <w:spacing w:lineRule="exact" w:line="320"/>
                                  <w:rPr>
                                    <w:rFonts w:ascii="微软雅黑" w:cs="宋体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cs="宋体" w:hAnsi="微软雅黑" w:hint="eastAsia"/>
                                    <w:color w:val="ffffff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lIns="198000" rIns="91440" tIns="0" bIns="0" vert="horz" anchor="ctr" wrap="square">
                            <a:prstTxWarp prst="textNoShape"/>
                            <a:noAutofit/>
                          </wps:bodyPr>
                        </wps:wsp>
                        <wps:wsp>
                          <wps:cNvSpPr/>
                          <wps:spPr>
                            <a:xfrm rot="10800000">
                              <a:off x="234" y="287656"/>
                              <a:ext cx="143935" cy="106039"/>
                            </a:xfrm>
                            <a:prstGeom prst="rtTriangle"/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  <wps:wsp>
                        <wps:cNvSpPr/>
                        <wps:spPr>
                          <a:xfrm rot="0">
                            <a:off x="133350" y="209550"/>
                            <a:ext cx="6648450" cy="0"/>
                          </a:xfrm>
                          <a:prstGeom prst="line"/>
                          <a:ln cmpd="sng" cap="flat" w="9525">
                            <a:solidFill>
                              <a:srgbClr val="4e728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71" filled="f" stroked="f" style="position:absolute;margin-left:-5.0pt;margin-top:334.0pt;width:534.0pt;height:22.3pt;z-index:13;mso-position-horizontal-relative:text;mso-position-vertical-relative:page;mso-width-relative:page;mso-height-relative:page;mso-wrap-distance-left:0.0pt;mso-wrap-distance-right:0.0pt;visibility:visible;" coordsize="6781800,284400">
                <v:group id="1072" filled="f" stroked="f" style="position:absolute;left:0;top:0;width:1256400;height:284400;z-index:2;mso-position-horizontal-relative:page;mso-position-vertical-relative:page;mso-width-relative:page;mso-height-relative:page;visibility:visible;" coordsize="1255739,393695" coordorigin="3,0">
                  <v:shape id="1073" coordsize="1406296,288031" path="m1093154,0l1171153,0l1406296,288031l1328297,288031xm1030297,0l1069917,0l1305060,288031l1265440,288031xm0,0l1007060,0l1242203,288031l0,288031xe" fillcolor="#4e7282" stroked="f" style="position:absolute;left:3;top:0;width:1255739;height:287656;z-index:2;mso-position-horizontal-relative:page;mso-position-vertical-relative:page;mso-width-relative:page;mso-height-relative:page;visibility:visible;v-text-anchor:middle;">
                    <v:stroke on="f"/>
                    <v:fill/>
                    <v:path textboxrect="0,0,1406296,288031" o:connectlocs="1093154,0;1171153,0;1406296,288031;1328297,288031;1030297,0;1069917,0;1305060,288031;1265440,288031;0,0;1007060,0;1242203,288031;0,288031"/>
                    <v:textbox inset="15.59pt,0.0pt,7.2pt,0.0pt">
                      <w:txbxContent>
                        <w:p w14:paraId="47AD2E51">
                          <w:pPr>
                            <w:pStyle w:val="style0"/>
                            <w:adjustRightInd w:val="false"/>
                            <w:snapToGrid w:val="false"/>
                            <w:spacing w:lineRule="exact" w:line="320"/>
                            <w:rPr>
                              <w:rFonts w:ascii="微软雅黑" w:cs="宋体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cs="宋体" w:hAnsi="微软雅黑" w:hint="eastAsia"/>
                              <w:color w:val="ffffff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1074" type="#_x0000_t6" fillcolor="#405e6c" stroked="f" style="position:absolute;left:234;top:287656;width:143935;height:106039;z-index:3;mso-position-horizontal-relative:page;mso-position-vertical-relative:page;mso-width-relative:page;mso-height-relative:page;visibility:visible;rotation:-11796480fd;">
                    <v:stroke on="f"/>
                    <v:fill/>
                  </v:shape>
                  <v:fill/>
                </v:group>
                <v:line id="1075" filled="f" stroked="t" from="133350.0pt,209550.0pt" to="6781800.0pt,209550.0pt" style="position:absolute;z-index:3;mso-position-horizontal-relative:page;mso-position-vertical-relative:page;mso-width-relative:page;mso-height-relative:page;visibility:visible;">
                  <v:stroke color="#4e7282"/>
                  <v:fill/>
                </v:line>
                <v:fill/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0" distR="0" simplePos="false" relativeHeight="14" behindDoc="false" locked="false" layoutInCell="true" allowOverlap="true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799"/>
                <wp:effectExtent l="0" t="0" r="0" b="0"/>
                <wp:wrapNone/>
                <wp:docPr id="1076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29375" cy="2082799"/>
                        </a:xfrm>
                        <a:prstGeom prst="rect"/>
                        <a:ln>
                          <a:noFill/>
                        </a:ln>
                      </wps:spPr>
                      <wps:txbx id="1076">
                        <w:txbxContent>
                          <w:p w14:paraId="2C7086EC">
                            <w:pPr>
                              <w:pStyle w:val="style0"/>
                              <w:adjustRightInd w:val="false"/>
                              <w:snapToGrid w:val="false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2012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  <w:lang w:val="en-US" w:eastAsia="zh-CN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04-至今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  <w:lang w:val="en-US" w:eastAsia="zh-CN"/>
                              </w:rPr>
                              <w:t>深圳xx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有限公司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市场营销（实习生）</w:t>
                            </w:r>
                          </w:p>
                          <w:p w14:paraId="7943DF3D">
                            <w:pPr>
                              <w:pStyle w:val="style4101"/>
                              <w:numPr>
                                <w:ilvl w:val="0"/>
                                <w:numId w:val="1"/>
                              </w:numPr>
                              <w:adjustRightInd w:val="false"/>
                              <w:snapToGrid w:val="false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负责公司线上端资源的销售工作（以开拓客户为主），公司主要资源以广点通、智汇推、百度、小米、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56EB6F1A">
                            <w:pPr>
                              <w:pStyle w:val="style4101"/>
                              <w:numPr>
                                <w:ilvl w:val="0"/>
                                <w:numId w:val="1"/>
                              </w:numPr>
                              <w:adjustRightInd w:val="false"/>
                              <w:snapToGrid w:val="false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1B40DDB2">
                            <w:pPr>
                              <w:pStyle w:val="style0"/>
                              <w:adjustRightInd w:val="false"/>
                              <w:snapToGrid w:val="false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2010.03-2012.03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  <w:lang w:val="en-US" w:eastAsia="zh-CN"/>
                              </w:rPr>
                              <w:t>深圳xx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有限公司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软件工程师</w:t>
                            </w:r>
                          </w:p>
                          <w:p w14:paraId="59DCDC70">
                            <w:pPr>
                              <w:pStyle w:val="style4101"/>
                              <w:numPr>
                                <w:ilvl w:val="0"/>
                                <w:numId w:val="1"/>
                              </w:numPr>
                              <w:adjustRightInd w:val="false"/>
                              <w:snapToGrid w:val="false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735A7C2D">
                            <w:pPr>
                              <w:pStyle w:val="style4101"/>
                              <w:numPr>
                                <w:ilvl w:val="0"/>
                                <w:numId w:val="1"/>
                              </w:numPr>
                              <w:adjustRightInd w:val="false"/>
                              <w:snapToGrid w:val="false"/>
                              <w:ind w:firstLineChars="0"/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76" filled="f" stroked="f" style="position:absolute;margin-left:15.2pt;margin-top:355.75pt;width:506.25pt;height:164.0pt;z-index:14;mso-position-horizontal-relative:text;mso-position-vertical-relative:page;mso-width-relative:page;mso-height-relative:page;mso-wrap-distance-left:0.0pt;mso-wrap-distance-right:0.0pt;visibility:visible;v-text-anchor:middle;">
                <v:stroke on="f" joinstyle="miter"/>
                <v:fill/>
                <v:textbox inset="7.2pt,3.6pt,7.2pt,3.6pt" style="mso-fit-shape-to-text:true;">
                  <w:txbxContent>
                    <w:p w14:paraId="2C7086EC">
                      <w:pPr>
                        <w:pStyle w:val="style0"/>
                        <w:adjustRightInd w:val="false"/>
                        <w:snapToGrid w:val="false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2012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  <w:lang w:val="en-US" w:eastAsia="zh-CN"/>
                        </w:rPr>
                        <w:t>.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04-至今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  <w:lang w:val="en-US" w:eastAsia="zh-CN"/>
                        </w:rPr>
                        <w:t>深圳xx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有限公司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市场营销（实习生）</w:t>
                      </w:r>
                    </w:p>
                    <w:p w14:paraId="7943DF3D">
                      <w:pPr>
                        <w:pStyle w:val="style4101"/>
                        <w:numPr>
                          <w:ilvl w:val="0"/>
                          <w:numId w:val="1"/>
                        </w:numPr>
                        <w:adjustRightInd w:val="false"/>
                        <w:snapToGrid w:val="false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负责公司线上端资源的销售工作（以开拓客户为主），公司主要资源以广点通、智汇推、百度、小米、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56EB6F1A">
                      <w:pPr>
                        <w:pStyle w:val="style4101"/>
                        <w:numPr>
                          <w:ilvl w:val="0"/>
                          <w:numId w:val="1"/>
                        </w:numPr>
                        <w:adjustRightInd w:val="false"/>
                        <w:snapToGrid w:val="false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1B40DDB2">
                      <w:pPr>
                        <w:pStyle w:val="style0"/>
                        <w:adjustRightInd w:val="false"/>
                        <w:snapToGrid w:val="false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2010.03-2012.03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  <w:lang w:val="en-US" w:eastAsia="zh-CN"/>
                        </w:rPr>
                        <w:t>深圳xx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有限公司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软件工程师</w:t>
                      </w:r>
                    </w:p>
                    <w:p w14:paraId="59DCDC70">
                      <w:pPr>
                        <w:pStyle w:val="style4101"/>
                        <w:numPr>
                          <w:ilvl w:val="0"/>
                          <w:numId w:val="1"/>
                        </w:numPr>
                        <w:adjustRightInd w:val="false"/>
                        <w:snapToGrid w:val="false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735A7C2D">
                      <w:pPr>
                        <w:pStyle w:val="style4101"/>
                        <w:numPr>
                          <w:ilvl w:val="0"/>
                          <w:numId w:val="1"/>
                        </w:numPr>
                        <w:adjustRightInd w:val="false"/>
                        <w:snapToGrid w:val="false"/>
                        <w:ind w:firstLineChars="0"/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 w:orient="portrait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Arial Unicode MS"/>
    <w:panose1 w:val="020b0604020002020204"/>
    <w:charset w:val="86"/>
    <w:family w:val="swiss"/>
    <w:pitch w:val="default"/>
    <w:sig w:usb0="FFFFFFFF" w:usb1="E9FFFFFF" w:usb2="0000003F" w:usb3="00000000" w:csb0="603F01FF" w:csb1="FFFF0000"/>
  </w:font>
  <w:font w:name="微软雅黑">
    <w:altName w:val="微软雅黑"/>
    <w:panose1 w:val="020b0503020002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0"/>
  <w:bordersDoNotSurroundHeader/>
  <w:bordersDoNotSurroundFooter/>
  <w:attachedTemplate r:id="rId1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Arial Unicode MS" w:cs="Times New Roman" w:eastAsia="微软雅黑" w:hAnsi="Arial Unicode MS"/>
      <w:kern w:val="2"/>
      <w:sz w:val="21"/>
      <w:szCs w:val="22"/>
      <w:lang w:val="en-US" w:bidi="ar-SA" w:eastAsia="zh-CN"/>
    </w:rPr>
  </w:style>
  <w:style w:type="paragraph" w:styleId="style1">
    <w:name w:val="heading 1"/>
    <w:basedOn w:val="style0"/>
    <w:next w:val="style0"/>
    <w:link w:val="style4098"/>
    <w:qFormat/>
    <w:uiPriority w:val="9"/>
    <w:pPr>
      <w:widowControl/>
      <w:spacing w:before="100" w:beforeAutospacing="true" w:after="100" w:afterAutospacing="true"/>
      <w:jc w:val="left"/>
      <w:outlineLvl w:val="0"/>
    </w:pPr>
    <w:rPr>
      <w:rFonts w:ascii="宋体" w:cs="宋体" w:eastAsia="宋体" w:hAnsi="宋体"/>
      <w:b/>
      <w:bCs/>
      <w:kern w:val="36"/>
      <w:sz w:val="48"/>
      <w:szCs w:val="48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2">
    <w:name w:val="footer"/>
    <w:basedOn w:val="style0"/>
    <w:next w:val="style32"/>
    <w:link w:val="style4100"/>
    <w:qFormat/>
    <w:uiPriority w:val="99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paragraph" w:styleId="style31">
    <w:name w:val="header"/>
    <w:basedOn w:val="style0"/>
    <w:next w:val="style31"/>
    <w:link w:val="style4099"/>
    <w:qFormat/>
    <w:uiPriority w:val="99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table" w:styleId="style154">
    <w:name w:val="Table Grid"/>
    <w:basedOn w:val="style105"/>
    <w:next w:val="style154"/>
    <w:qFormat/>
    <w:uiPriority w:val="39"/>
    <w:pPr/>
    <w:rPr>
      <w:rFonts w:ascii="Calibri" w:cs="宋体" w:eastAsia="宋体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customStyle="1" w:styleId="style4097">
    <w:name w:val="列出段落1"/>
    <w:basedOn w:val="style0"/>
    <w:next w:val="style4097"/>
    <w:qFormat/>
    <w:uiPriority w:val="34"/>
    <w:pPr>
      <w:ind w:firstLine="420" w:firstLineChars="200"/>
    </w:pPr>
    <w:rPr/>
  </w:style>
  <w:style w:type="character" w:customStyle="1" w:styleId="style4098">
    <w:name w:val="标题 1 Char"/>
    <w:basedOn w:val="style65"/>
    <w:next w:val="style4098"/>
    <w:link w:val="style1"/>
    <w:qFormat/>
    <w:uiPriority w:val="9"/>
    <w:rPr>
      <w:rFonts w:ascii="宋体" w:cs="宋体" w:hAnsi="宋体"/>
      <w:b/>
      <w:bCs/>
      <w:kern w:val="36"/>
      <w:sz w:val="48"/>
      <w:szCs w:val="48"/>
    </w:rPr>
  </w:style>
  <w:style w:type="character" w:customStyle="1" w:styleId="style4099">
    <w:name w:val="页眉 Char"/>
    <w:basedOn w:val="style65"/>
    <w:next w:val="style4099"/>
    <w:link w:val="style31"/>
    <w:qFormat/>
    <w:uiPriority w:val="99"/>
    <w:rPr>
      <w:rFonts w:ascii="Arial Unicode MS" w:eastAsia="微软雅黑" w:hAnsi="Arial Unicode MS"/>
      <w:kern w:val="2"/>
      <w:sz w:val="18"/>
      <w:szCs w:val="18"/>
    </w:rPr>
  </w:style>
  <w:style w:type="character" w:customStyle="1" w:styleId="style4100">
    <w:name w:val="页脚 Char"/>
    <w:basedOn w:val="style65"/>
    <w:next w:val="style4100"/>
    <w:link w:val="style32"/>
    <w:qFormat/>
    <w:uiPriority w:val="99"/>
    <w:rPr>
      <w:rFonts w:ascii="Arial Unicode MS" w:eastAsia="微软雅黑" w:hAnsi="Arial Unicode MS"/>
      <w:kern w:val="2"/>
      <w:sz w:val="18"/>
      <w:szCs w:val="18"/>
    </w:rPr>
  </w:style>
  <w:style w:type="paragraph" w:customStyle="1" w:styleId="style4101">
    <w:name w:val="List Paragraph_37e003ac-a1b4-4834-8ac0-b504b25b217d"/>
    <w:basedOn w:val="style0"/>
    <w:next w:val="style4101"/>
    <w:qFormat/>
    <w:uiPriority w:val="34"/>
    <w:pPr>
      <w:ind w:firstLine="420" w:firstLineChars="200"/>
    </w:pPr>
    <w:rPr>
      <w:rFonts w:ascii="Calibri" w:cs="宋体" w:eastAsia="宋体" w:hAnsi="Calib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_rels/settings.xml.rels><?xml version="1.0" encoding="UTF-8"?>
<Relationships xmlns="http://schemas.openxmlformats.org/package/2006/relationships"><Relationship Id="rId1" Type="http://schemas.openxmlformats.org/officeDocument/2006/relationships/attachedTemplate" TargetMode="External" Target="file:/C:/Users/kedao/AppData/Roaming/kingsoft/office6/templates/download/&#40664;&#35748;/&#21019;&#24847;&#31616;&#21382;SJS0056A.doc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创意简历SJS0056A.docx</Template>
  <TotalTime>14</TotalTime>
  <Words>699</Words>
  <Pages>1</Pages>
  <Characters>811</Characters>
  <Application>WPS Office</Application>
  <DocSecurity>0</DocSecurity>
  <Paragraphs>64</Paragraphs>
  <ScaleCrop>false</ScaleCrop>
  <LinksUpToDate>false</LinksUpToDate>
  <CharactersWithSpaces>966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2017-06-14T05:57:00Z</dcterms:created>
  <dc:creator>kedao</dc:creator>
  <lastModifiedBy>ADY-AL10</lastModifiedBy>
  <dcterms:modified xsi:type="dcterms:W3CDTF">2025-12-23T05:25:05Z</dcterms:modified>
  <revision>71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a58414c83eeb4c75b40db727eddf785e_23</vt:lpwstr>
  </property>
</Properties>
</file>